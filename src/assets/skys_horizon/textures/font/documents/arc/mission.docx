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7E5BA" w14:textId="4172C339" w:rsidR="00FF42F8" w:rsidRDefault="00AB0DDB" w:rsidP="00AB0DDB">
      <w:pPr>
        <w:pStyle w:val="Date"/>
        <w:spacing w:before="240"/>
      </w:pPr>
      <w:r w:rsidRPr="0098569C">
        <w:rPr>
          <w:noProof/>
        </w:rPr>
        <w:drawing>
          <wp:anchor distT="0" distB="0" distL="114300" distR="114300" simplePos="0" relativeHeight="251659264" behindDoc="0" locked="0" layoutInCell="1" allowOverlap="1" wp14:anchorId="0D5B3E94" wp14:editId="349880F8">
            <wp:simplePos x="0" y="0"/>
            <wp:positionH relativeFrom="column">
              <wp:posOffset>-3810</wp:posOffset>
            </wp:positionH>
            <wp:positionV relativeFrom="paragraph">
              <wp:posOffset>601</wp:posOffset>
            </wp:positionV>
            <wp:extent cx="1416981" cy="1060450"/>
            <wp:effectExtent l="0" t="0" r="0" b="0"/>
            <wp:wrapSquare wrapText="bothSides"/>
            <wp:docPr id="1078483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483541" name=""/>
                    <pic:cNvPicPr/>
                  </pic:nvPicPr>
                  <pic:blipFill>
                    <a:blip r:embed="rId7">
                      <a:lum bright="23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6981" cy="1060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31A5F">
        <w:t>46.09.3022</w:t>
      </w:r>
    </w:p>
    <w:p w14:paraId="00F4E16C" w14:textId="29BBB04C" w:rsidR="00FF42F8" w:rsidRDefault="007E3643">
      <w:pPr>
        <w:pStyle w:val="Heading1"/>
      </w:pPr>
      <w:r>
        <w:t>Mission</w:t>
      </w:r>
    </w:p>
    <w:p w14:paraId="0B6B37F4" w14:textId="77777777" w:rsidR="00437E77" w:rsidRDefault="00437E77" w:rsidP="00AA3D11">
      <w:pPr>
        <w:jc w:val="both"/>
      </w:pPr>
    </w:p>
    <w:p w14:paraId="1D44EFCA" w14:textId="77777777" w:rsidR="00AB0DDB" w:rsidRDefault="00AB0DDB" w:rsidP="00AA3D11">
      <w:pPr>
        <w:jc w:val="both"/>
        <w:rPr>
          <w:i/>
          <w:iCs/>
        </w:rPr>
      </w:pPr>
    </w:p>
    <w:p w14:paraId="4D789F56" w14:textId="02013F9D" w:rsidR="00FF42F8" w:rsidRDefault="0098569C" w:rsidP="00AA3D11">
      <w:pPr>
        <w:jc w:val="both"/>
      </w:pPr>
      <w:r>
        <w:rPr>
          <w:i/>
          <w:iCs/>
        </w:rPr>
        <w:t>Disclaimer:</w:t>
      </w:r>
      <w:r>
        <w:t xml:space="preserve"> </w:t>
      </w:r>
      <w:r w:rsidR="007E3643">
        <w:t xml:space="preserve">This is an official document of </w:t>
      </w:r>
      <w:r>
        <w:t>the astrobiological research collective</w:t>
      </w:r>
      <w:r w:rsidR="00A5503B">
        <w:t>. Copying, modif</w:t>
      </w:r>
      <w:r w:rsidR="00E73689">
        <w:t>ication</w:t>
      </w:r>
      <w:r w:rsidR="00A5503B">
        <w:t xml:space="preserve"> and distribution is strongly prohibited.</w:t>
      </w:r>
    </w:p>
    <w:p w14:paraId="27857B70" w14:textId="77777777" w:rsidR="00FF42F8" w:rsidRDefault="00FF42F8" w:rsidP="00AA3D11">
      <w:pPr>
        <w:jc w:val="both"/>
      </w:pPr>
    </w:p>
    <w:p w14:paraId="46DD4AC8" w14:textId="15AB6AD6" w:rsidR="00FF42F8" w:rsidRDefault="000E5B2A" w:rsidP="00AA3D11">
      <w:pPr>
        <w:pStyle w:val="Heading2"/>
        <w:jc w:val="both"/>
      </w:pPr>
      <w:r>
        <w:t>A</w:t>
      </w:r>
      <w:r w:rsidR="0098569C">
        <w:t>strobiological Research Collective (ARC)</w:t>
      </w:r>
    </w:p>
    <w:p w14:paraId="6876D929" w14:textId="724B9F27" w:rsidR="0027442A" w:rsidRDefault="0098569C" w:rsidP="00AA3D11">
      <w:pPr>
        <w:jc w:val="both"/>
      </w:pPr>
      <w:r>
        <w:t>O</w:t>
      </w:r>
      <w:r w:rsidR="00577FA8" w:rsidRPr="00577FA8">
        <w:t>ur facility is here to show what's possible with today's</w:t>
      </w:r>
      <w:r>
        <w:t xml:space="preserve"> scientific</w:t>
      </w:r>
      <w:r w:rsidR="00577FA8" w:rsidRPr="00577FA8">
        <w:t xml:space="preserve"> knowledge</w:t>
      </w:r>
      <w:r>
        <w:t xml:space="preserve"> in the astrobiological space</w:t>
      </w:r>
      <w:r w:rsidR="00577FA8" w:rsidRPr="00577FA8">
        <w:t xml:space="preserve">. We </w:t>
      </w:r>
      <w:r>
        <w:t xml:space="preserve">revolutionize the world of millions of people </w:t>
      </w:r>
      <w:r w:rsidR="00577FA8" w:rsidRPr="00577FA8">
        <w:t xml:space="preserve">by </w:t>
      </w:r>
      <w:r>
        <w:t>exploring innovative ways to genetically manipulate living organisms in an ethical way.</w:t>
      </w:r>
    </w:p>
    <w:p w14:paraId="36E3B3F8" w14:textId="28D34B40" w:rsidR="00434EA5" w:rsidRDefault="00434EA5" w:rsidP="00AA3D11">
      <w:pPr>
        <w:jc w:val="both"/>
      </w:pPr>
    </w:p>
    <w:p w14:paraId="4CFAA0BA" w14:textId="7FC91C3C" w:rsidR="0027442A" w:rsidRDefault="0098569C" w:rsidP="00AA3D11">
      <w:pPr>
        <w:pStyle w:val="Heading2"/>
        <w:jc w:val="both"/>
      </w:pPr>
      <w:r>
        <w:t>About t</w:t>
      </w:r>
      <w:r w:rsidR="00821BFB">
        <w:t>he</w:t>
      </w:r>
      <w:r w:rsidR="0027442A">
        <w:t xml:space="preserve"> Team</w:t>
      </w:r>
    </w:p>
    <w:p w14:paraId="41DAB0B8" w14:textId="0083AA06" w:rsidR="008A0D91" w:rsidRDefault="0098569C" w:rsidP="00AA3D11">
      <w:pPr>
        <w:jc w:val="both"/>
      </w:pPr>
      <w:r>
        <w:t>Our research collective</w:t>
      </w:r>
      <w:r w:rsidR="00B459F5">
        <w:t xml:space="preserve"> </w:t>
      </w:r>
      <w:r>
        <w:t>is made possible by an</w:t>
      </w:r>
      <w:r w:rsidR="00930F3F">
        <w:t xml:space="preserve"> inviting group of</w:t>
      </w:r>
      <w:r>
        <w:t xml:space="preserve"> astro</w:t>
      </w:r>
      <w:r w:rsidR="00915D72">
        <w:t>biology</w:t>
      </w:r>
      <w:r w:rsidR="00930F3F">
        <w:t xml:space="preserve"> specialists</w:t>
      </w:r>
      <w:r>
        <w:t xml:space="preserve"> with a deep interest and knowledgebase</w:t>
      </w:r>
      <w:r w:rsidR="0084666C">
        <w:t xml:space="preserve"> in virtually any scientific area</w:t>
      </w:r>
      <w:r w:rsidR="00930F3F">
        <w:t xml:space="preserve">. </w:t>
      </w:r>
      <w:r>
        <w:t>These people do</w:t>
      </w:r>
      <w:r w:rsidR="00930F3F">
        <w:t xml:space="preserve"> what</w:t>
      </w:r>
      <w:r w:rsidR="00AF1297">
        <w:t xml:space="preserve"> is</w:t>
      </w:r>
      <w:r w:rsidR="00930F3F">
        <w:t xml:space="preserve"> needed </w:t>
      </w:r>
      <w:r>
        <w:t>to change the world to a better place</w:t>
      </w:r>
      <w:r w:rsidR="00AF1297">
        <w:t>.</w:t>
      </w:r>
      <w:r w:rsidR="00CA3EA2">
        <w:t xml:space="preserve"> </w:t>
      </w:r>
      <w:r w:rsidR="009D6816">
        <w:t>If you want to be</w:t>
      </w:r>
      <w:r w:rsidR="00B44F68">
        <w:t>come</w:t>
      </w:r>
      <w:r w:rsidR="009D6816">
        <w:t xml:space="preserve"> a member of our team,</w:t>
      </w:r>
      <w:r w:rsidR="006D7210">
        <w:t xml:space="preserve"> </w:t>
      </w:r>
      <w:r w:rsidR="0084666C">
        <w:t>we are happy to receive</w:t>
      </w:r>
      <w:r w:rsidR="00B44F68">
        <w:t xml:space="preserve"> a </w:t>
      </w:r>
      <w:r w:rsidR="0084666C">
        <w:t>request from you and schedule a personal appointment for further details</w:t>
      </w:r>
      <w:r w:rsidR="00E73689">
        <w:t>.</w:t>
      </w:r>
    </w:p>
    <w:p w14:paraId="6E8B9963" w14:textId="2490EA55" w:rsidR="008A0D91" w:rsidRDefault="00D1049F">
      <w:r>
        <w:rPr>
          <w:noProof/>
        </w:rPr>
        <w:drawing>
          <wp:anchor distT="0" distB="0" distL="114300" distR="114300" simplePos="0" relativeHeight="251658240" behindDoc="0" locked="0" layoutInCell="1" allowOverlap="1" wp14:anchorId="6A9FFBD6" wp14:editId="4E6EFEEC">
            <wp:simplePos x="0" y="0"/>
            <wp:positionH relativeFrom="column">
              <wp:posOffset>1070610</wp:posOffset>
            </wp:positionH>
            <wp:positionV relativeFrom="paragraph">
              <wp:posOffset>214449</wp:posOffset>
            </wp:positionV>
            <wp:extent cx="1681480" cy="859790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1480" cy="85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063E44" w14:textId="3D7DAA8E" w:rsidR="00D1049F" w:rsidRDefault="00D1049F"/>
    <w:p w14:paraId="14C9CD4F" w14:textId="77777777" w:rsidR="008A0D91" w:rsidRDefault="008A0D91"/>
    <w:p w14:paraId="31E438D9" w14:textId="0D5FB111" w:rsidR="00873365" w:rsidRDefault="008C7953">
      <w:r w:rsidRPr="008C7953">
        <w:rPr>
          <w:i/>
          <w:iCs/>
        </w:rPr>
        <w:t>Dr. John Arc:</w:t>
      </w:r>
      <w:r w:rsidR="00245672">
        <w:t xml:space="preserve"> ____</w:t>
      </w:r>
      <w:r w:rsidR="008B2596">
        <w:t>_______________________________</w:t>
      </w:r>
      <w:r>
        <w:t>_____</w:t>
      </w:r>
    </w:p>
    <w:sectPr w:rsidR="00873365">
      <w:footerReference w:type="default" r:id="rId9"/>
      <w:headerReference w:type="first" r:id="rId10"/>
      <w:footerReference w:type="first" r:id="rId11"/>
      <w:pgSz w:w="12240" w:h="15840"/>
      <w:pgMar w:top="994" w:right="2174" w:bottom="1771" w:left="1483" w:header="432" w:footer="76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84C1AD" w14:textId="77777777" w:rsidR="00D748C9" w:rsidRDefault="00D748C9">
      <w:pPr>
        <w:spacing w:after="0" w:line="240" w:lineRule="auto"/>
      </w:pPr>
      <w:r>
        <w:separator/>
      </w:r>
    </w:p>
  </w:endnote>
  <w:endnote w:type="continuationSeparator" w:id="0">
    <w:p w14:paraId="3DC4DD60" w14:textId="77777777" w:rsidR="00D748C9" w:rsidRDefault="00D748C9">
      <w:pPr>
        <w:spacing w:after="0" w:line="240" w:lineRule="auto"/>
      </w:pPr>
      <w:r>
        <w:continuationSeparator/>
      </w:r>
    </w:p>
  </w:endnote>
  <w:endnote w:type="continuationNotice" w:id="1">
    <w:p w14:paraId="37A15B4F" w14:textId="77777777" w:rsidR="00D748C9" w:rsidRDefault="00D748C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022793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FA8656C" w14:textId="77777777" w:rsidR="00FF42F8" w:rsidRDefault="00FA76A9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87DB0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ED4E8" w14:textId="1B51CFCF" w:rsidR="007954AB" w:rsidRDefault="007954AB" w:rsidP="00EA4819">
    <w:pPr>
      <w:pStyle w:val="Footer"/>
    </w:pPr>
    <w:r>
      <w:rPr>
        <w:noProof/>
      </w:rPr>
      <w:drawing>
        <wp:anchor distT="0" distB="0" distL="114300" distR="114300" simplePos="0" relativeHeight="251658241" behindDoc="0" locked="0" layoutInCell="1" allowOverlap="1" wp14:anchorId="2509A57F" wp14:editId="09C6EBC6">
          <wp:simplePos x="0" y="0"/>
          <wp:positionH relativeFrom="column">
            <wp:posOffset>2205451</wp:posOffset>
          </wp:positionH>
          <wp:positionV relativeFrom="paragraph">
            <wp:posOffset>89623</wp:posOffset>
          </wp:positionV>
          <wp:extent cx="1747778" cy="354914"/>
          <wp:effectExtent l="0" t="0" r="5080" b="762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 rotWithShape="1">
                  <a:blip r:embed="rId1"/>
                  <a:srcRect l="18546" r="18230"/>
                  <a:stretch/>
                </pic:blipFill>
                <pic:spPr bwMode="auto">
                  <a:xfrm>
                    <a:off x="0" y="0"/>
                    <a:ext cx="1748028" cy="35496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80EF7">
      <w:t>ARC</w:t>
    </w:r>
  </w:p>
  <w:p w14:paraId="2B2D3CCD" w14:textId="61AC7DB1" w:rsidR="00844A9C" w:rsidRPr="00EA4819" w:rsidRDefault="00EA4819" w:rsidP="00EA4819">
    <w:pPr>
      <w:pStyle w:val="Footer"/>
      <w:rPr>
        <w:b w:val="0"/>
        <w:i/>
        <w:iCs/>
        <w:sz w:val="26"/>
      </w:rPr>
    </w:pPr>
    <w:r>
      <w:rPr>
        <w:b w:val="0"/>
        <w:i/>
        <w:iCs/>
        <w:sz w:val="26"/>
      </w:rPr>
      <w:t>Laboratories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E99EE7" w14:textId="77777777" w:rsidR="00D748C9" w:rsidRDefault="00D748C9">
      <w:pPr>
        <w:spacing w:after="0" w:line="240" w:lineRule="auto"/>
      </w:pPr>
      <w:r>
        <w:separator/>
      </w:r>
    </w:p>
  </w:footnote>
  <w:footnote w:type="continuationSeparator" w:id="0">
    <w:p w14:paraId="03A429FE" w14:textId="77777777" w:rsidR="00D748C9" w:rsidRDefault="00D748C9">
      <w:pPr>
        <w:spacing w:after="0" w:line="240" w:lineRule="auto"/>
      </w:pPr>
      <w:r>
        <w:continuationSeparator/>
      </w:r>
    </w:p>
  </w:footnote>
  <w:footnote w:type="continuationNotice" w:id="1">
    <w:p w14:paraId="2A65230B" w14:textId="77777777" w:rsidR="00D748C9" w:rsidRDefault="00D748C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1B7EB" w14:textId="77777777" w:rsidR="00987527" w:rsidRDefault="00987527">
    <w:pPr>
      <w:pStyle w:val="Header"/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58240" behindDoc="0" locked="1" layoutInCell="1" allowOverlap="1" wp14:anchorId="1342065E" wp14:editId="66FAFF1D">
              <wp:simplePos x="0" y="0"/>
              <wp:positionH relativeFrom="page">
                <wp:posOffset>8890</wp:posOffset>
              </wp:positionH>
              <wp:positionV relativeFrom="page">
                <wp:posOffset>631190</wp:posOffset>
              </wp:positionV>
              <wp:extent cx="603504" cy="1060704"/>
              <wp:effectExtent l="0" t="0" r="25400" b="25400"/>
              <wp:wrapNone/>
              <wp:docPr id="2" name="Rectangle 2" descr="Rectangle design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3504" cy="1060704"/>
                      </a:xfrm>
                      <a:prstGeom prst="rect">
                        <a:avLst/>
                      </a:prstGeom>
                      <a:solidFill>
                        <a:schemeClr val="tx2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B304E16" id="Rectangle 2" o:spid="_x0000_s1026" alt="Rectangle design" style="position:absolute;margin-left:.7pt;margin-top:49.7pt;width:47.5pt;height:83.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" fillcolor="#3a3a3a [3215]" strokecolor="#2a1120 [1604]" strokeweight="1pt"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7BE8DF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B9EAC70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2110C33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D986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7F60EE1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906119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12C9D8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250F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0BCA0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DB49E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0351728">
    <w:abstractNumId w:val="9"/>
  </w:num>
  <w:num w:numId="2" w16cid:durableId="1688025445">
    <w:abstractNumId w:val="7"/>
  </w:num>
  <w:num w:numId="3" w16cid:durableId="330792225">
    <w:abstractNumId w:val="6"/>
  </w:num>
  <w:num w:numId="4" w16cid:durableId="194538223">
    <w:abstractNumId w:val="5"/>
  </w:num>
  <w:num w:numId="5" w16cid:durableId="1142888810">
    <w:abstractNumId w:val="4"/>
  </w:num>
  <w:num w:numId="6" w16cid:durableId="249966899">
    <w:abstractNumId w:val="8"/>
  </w:num>
  <w:num w:numId="7" w16cid:durableId="25719328">
    <w:abstractNumId w:val="3"/>
  </w:num>
  <w:num w:numId="8" w16cid:durableId="314840719">
    <w:abstractNumId w:val="2"/>
  </w:num>
  <w:num w:numId="9" w16cid:durableId="1401249551">
    <w:abstractNumId w:val="1"/>
  </w:num>
  <w:num w:numId="10" w16cid:durableId="404448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30C"/>
    <w:rsid w:val="00031A5F"/>
    <w:rsid w:val="00034C69"/>
    <w:rsid w:val="00054920"/>
    <w:rsid w:val="000A4E42"/>
    <w:rsid w:val="000B5513"/>
    <w:rsid w:val="000E5B2A"/>
    <w:rsid w:val="000F497E"/>
    <w:rsid w:val="001D622C"/>
    <w:rsid w:val="00225667"/>
    <w:rsid w:val="002317C9"/>
    <w:rsid w:val="00233CF4"/>
    <w:rsid w:val="00245672"/>
    <w:rsid w:val="00256461"/>
    <w:rsid w:val="0027442A"/>
    <w:rsid w:val="002818B5"/>
    <w:rsid w:val="002B1FFD"/>
    <w:rsid w:val="002D0740"/>
    <w:rsid w:val="002E5780"/>
    <w:rsid w:val="003A1EB3"/>
    <w:rsid w:val="003B5A25"/>
    <w:rsid w:val="003D57C4"/>
    <w:rsid w:val="003E2721"/>
    <w:rsid w:val="003F0E9C"/>
    <w:rsid w:val="00434EA5"/>
    <w:rsid w:val="00437E77"/>
    <w:rsid w:val="00457300"/>
    <w:rsid w:val="0046357F"/>
    <w:rsid w:val="00466668"/>
    <w:rsid w:val="0048536F"/>
    <w:rsid w:val="004923BA"/>
    <w:rsid w:val="004D12EB"/>
    <w:rsid w:val="004E6E4A"/>
    <w:rsid w:val="004F2173"/>
    <w:rsid w:val="0050605B"/>
    <w:rsid w:val="00523A47"/>
    <w:rsid w:val="00530255"/>
    <w:rsid w:val="005468B8"/>
    <w:rsid w:val="0057433C"/>
    <w:rsid w:val="00577FA8"/>
    <w:rsid w:val="00595A56"/>
    <w:rsid w:val="005C1DE0"/>
    <w:rsid w:val="00633887"/>
    <w:rsid w:val="006C10D0"/>
    <w:rsid w:val="006D3A0E"/>
    <w:rsid w:val="006D6A27"/>
    <w:rsid w:val="006D7210"/>
    <w:rsid w:val="00732728"/>
    <w:rsid w:val="007367FB"/>
    <w:rsid w:val="00742777"/>
    <w:rsid w:val="00781D36"/>
    <w:rsid w:val="00792697"/>
    <w:rsid w:val="007954AB"/>
    <w:rsid w:val="007A1BE8"/>
    <w:rsid w:val="007D50B3"/>
    <w:rsid w:val="007E3643"/>
    <w:rsid w:val="00821BFB"/>
    <w:rsid w:val="00836B75"/>
    <w:rsid w:val="00844A9C"/>
    <w:rsid w:val="0084666C"/>
    <w:rsid w:val="00873365"/>
    <w:rsid w:val="008A0D91"/>
    <w:rsid w:val="008B2596"/>
    <w:rsid w:val="008C7592"/>
    <w:rsid w:val="008C7953"/>
    <w:rsid w:val="008D0A5B"/>
    <w:rsid w:val="008D1FFA"/>
    <w:rsid w:val="009006EC"/>
    <w:rsid w:val="00915D72"/>
    <w:rsid w:val="00930F3F"/>
    <w:rsid w:val="0098569C"/>
    <w:rsid w:val="00987527"/>
    <w:rsid w:val="009A737D"/>
    <w:rsid w:val="009D6816"/>
    <w:rsid w:val="009F3764"/>
    <w:rsid w:val="009F48E0"/>
    <w:rsid w:val="00A00F5C"/>
    <w:rsid w:val="00A06730"/>
    <w:rsid w:val="00A16C6C"/>
    <w:rsid w:val="00A4423C"/>
    <w:rsid w:val="00A44A77"/>
    <w:rsid w:val="00A5503B"/>
    <w:rsid w:val="00A93493"/>
    <w:rsid w:val="00A950F3"/>
    <w:rsid w:val="00AA3D11"/>
    <w:rsid w:val="00AB0DDB"/>
    <w:rsid w:val="00AC364C"/>
    <w:rsid w:val="00AF1297"/>
    <w:rsid w:val="00B15245"/>
    <w:rsid w:val="00B4298D"/>
    <w:rsid w:val="00B44F68"/>
    <w:rsid w:val="00B459F5"/>
    <w:rsid w:val="00B52E9F"/>
    <w:rsid w:val="00B82F6A"/>
    <w:rsid w:val="00B84899"/>
    <w:rsid w:val="00BA3486"/>
    <w:rsid w:val="00BB1FF6"/>
    <w:rsid w:val="00C33171"/>
    <w:rsid w:val="00C37555"/>
    <w:rsid w:val="00C47108"/>
    <w:rsid w:val="00C54F4B"/>
    <w:rsid w:val="00C72260"/>
    <w:rsid w:val="00CA3EA2"/>
    <w:rsid w:val="00CD0746"/>
    <w:rsid w:val="00CD127A"/>
    <w:rsid w:val="00CE2DDC"/>
    <w:rsid w:val="00D07809"/>
    <w:rsid w:val="00D1049F"/>
    <w:rsid w:val="00D46AAB"/>
    <w:rsid w:val="00D551DF"/>
    <w:rsid w:val="00D748C9"/>
    <w:rsid w:val="00D80EF7"/>
    <w:rsid w:val="00E25B99"/>
    <w:rsid w:val="00E35B66"/>
    <w:rsid w:val="00E5730C"/>
    <w:rsid w:val="00E62DF8"/>
    <w:rsid w:val="00E73689"/>
    <w:rsid w:val="00E83C7B"/>
    <w:rsid w:val="00EA4819"/>
    <w:rsid w:val="00ED00F2"/>
    <w:rsid w:val="00ED4541"/>
    <w:rsid w:val="00EE5925"/>
    <w:rsid w:val="00F018D7"/>
    <w:rsid w:val="00F2078D"/>
    <w:rsid w:val="00F437B4"/>
    <w:rsid w:val="00F87DB0"/>
    <w:rsid w:val="00F93E6E"/>
    <w:rsid w:val="00FA76A9"/>
    <w:rsid w:val="00FB3641"/>
    <w:rsid w:val="00FD21B8"/>
    <w:rsid w:val="00FD66E5"/>
    <w:rsid w:val="00FE16EC"/>
    <w:rsid w:val="00FF4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6D937690"/>
  <w15:chartTrackingRefBased/>
  <w15:docId w15:val="{E9FCA0A0-ADE9-F945-B9B1-8A5A8EBFF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3A3A3A" w:themeColor="text2"/>
        <w:sz w:val="26"/>
        <w:szCs w:val="26"/>
        <w:lang w:val="en-US" w:eastAsia="ja-JP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iPriority="3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bottom w:val="single" w:sz="24" w:space="6" w:color="3A3A3A" w:themeColor="text2"/>
      </w:pBdr>
      <w:spacing w:after="180" w:line="240" w:lineRule="auto"/>
      <w:outlineLvl w:val="0"/>
    </w:pPr>
    <w:rPr>
      <w:rFonts w:asciiTheme="majorHAnsi" w:eastAsiaTheme="majorEastAsia" w:hAnsiTheme="majorHAnsi" w:cstheme="majorBidi"/>
      <w:b/>
      <w:caps/>
      <w:sz w:val="5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after="120" w:line="240" w:lineRule="auto"/>
      <w:outlineLvl w:val="1"/>
    </w:pPr>
    <w:rPr>
      <w:rFonts w:asciiTheme="majorHAnsi" w:eastAsiaTheme="majorEastAsia" w:hAnsiTheme="majorHAnsi" w:cstheme="majorBidi"/>
      <w:b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outlineLvl w:val="2"/>
    </w:pPr>
    <w:rPr>
      <w:rFonts w:asciiTheme="majorHAnsi" w:eastAsiaTheme="majorEastAsia" w:hAnsiTheme="majorHAnsi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outlineLvl w:val="3"/>
    </w:pPr>
    <w:rPr>
      <w:rFonts w:asciiTheme="majorHAnsi" w:eastAsiaTheme="majorEastAsia" w:hAnsiTheme="majorHAnsi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outlineLvl w:val="4"/>
    </w:pPr>
    <w:rPr>
      <w:rFonts w:asciiTheme="majorHAnsi" w:eastAsiaTheme="majorEastAsia" w:hAnsiTheme="majorHAnsi" w:cstheme="majorBidi"/>
      <w:i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outlineLvl w:val="5"/>
    </w:pPr>
    <w:rPr>
      <w:rFonts w:asciiTheme="majorHAnsi" w:eastAsiaTheme="majorEastAsia" w:hAnsiTheme="majorHAnsi" w:cstheme="majorBidi"/>
      <w:b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outlineLvl w:val="6"/>
    </w:pPr>
    <w:rPr>
      <w:rFonts w:asciiTheme="majorHAnsi" w:eastAsiaTheme="majorEastAsia" w:hAnsiTheme="majorHAnsi" w:cstheme="majorBidi"/>
      <w:b/>
      <w:i/>
      <w:iCs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outlineLvl w:val="7"/>
    </w:pPr>
    <w:rPr>
      <w:rFonts w:asciiTheme="majorHAnsi" w:eastAsiaTheme="majorEastAsia" w:hAnsiTheme="majorHAnsi" w:cstheme="majorBidi"/>
      <w:sz w:val="24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outlineLvl w:val="8"/>
    </w:pPr>
    <w:rPr>
      <w:rFonts w:asciiTheme="majorHAnsi" w:eastAsiaTheme="majorEastAsia" w:hAnsiTheme="majorHAnsi" w:cstheme="majorBidi"/>
      <w:i/>
      <w:iCs/>
      <w:sz w:val="24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color w:val="3A3A3A" w:themeColor="text2"/>
      <w:spacing w:val="5"/>
      <w:u w:val="single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i/>
      <w:caps/>
      <w:smallCaps w:val="0"/>
      <w:color w:val="3A3A3A" w:themeColor="text2"/>
      <w:spacing w:val="5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caps/>
      <w:sz w:val="5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</w:rPr>
  </w:style>
  <w:style w:type="paragraph" w:styleId="Title">
    <w:name w:val="Title"/>
    <w:basedOn w:val="Normal"/>
    <w:link w:val="TitleChar"/>
    <w:uiPriority w:val="1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b/>
      <w:caps/>
      <w:kern w:val="28"/>
      <w:sz w:val="94"/>
      <w:szCs w:val="56"/>
    </w:rPr>
  </w:style>
  <w:style w:type="character" w:customStyle="1" w:styleId="TitleChar">
    <w:name w:val="Title Char"/>
    <w:basedOn w:val="DefaultParagraphFont"/>
    <w:link w:val="Title"/>
    <w:uiPriority w:val="1"/>
    <w:rPr>
      <w:rFonts w:asciiTheme="majorHAnsi" w:eastAsiaTheme="majorEastAsia" w:hAnsiTheme="majorHAnsi" w:cstheme="majorBidi"/>
      <w:b/>
      <w:caps/>
      <w:kern w:val="28"/>
      <w:sz w:val="94"/>
      <w:szCs w:val="56"/>
    </w:rPr>
  </w:style>
  <w:style w:type="paragraph" w:styleId="Subtitle">
    <w:name w:val="Subtitle"/>
    <w:basedOn w:val="Normal"/>
    <w:link w:val="SubtitleChar"/>
    <w:uiPriority w:val="2"/>
    <w:qFormat/>
    <w:pPr>
      <w:numPr>
        <w:ilvl w:val="1"/>
      </w:numPr>
      <w:spacing w:after="0" w:line="240" w:lineRule="auto"/>
      <w:contextualSpacing/>
    </w:pPr>
    <w:rPr>
      <w:rFonts w:eastAsiaTheme="minorEastAsia"/>
      <w:i/>
      <w:sz w:val="48"/>
    </w:rPr>
  </w:style>
  <w:style w:type="character" w:customStyle="1" w:styleId="SubtitleChar">
    <w:name w:val="Subtitle Char"/>
    <w:basedOn w:val="DefaultParagraphFont"/>
    <w:link w:val="Subtitle"/>
    <w:uiPriority w:val="2"/>
    <w:rPr>
      <w:rFonts w:eastAsiaTheme="minorEastAsia"/>
      <w:i/>
      <w:sz w:val="48"/>
    </w:rPr>
  </w:style>
  <w:style w:type="paragraph" w:styleId="Date">
    <w:name w:val="Date"/>
    <w:basedOn w:val="Normal"/>
    <w:next w:val="Heading1"/>
    <w:link w:val="DateChar"/>
    <w:uiPriority w:val="3"/>
    <w:qFormat/>
    <w:pPr>
      <w:spacing w:before="480" w:after="60" w:line="240" w:lineRule="auto"/>
    </w:pPr>
    <w:rPr>
      <w:sz w:val="32"/>
    </w:rPr>
  </w:style>
  <w:style w:type="character" w:customStyle="1" w:styleId="DateChar">
    <w:name w:val="Date Char"/>
    <w:basedOn w:val="DefaultParagraphFont"/>
    <w:link w:val="Date"/>
    <w:uiPriority w:val="3"/>
    <w:rPr>
      <w:sz w:val="32"/>
    </w:rPr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  <w:rPr>
      <w:b/>
      <w:sz w:val="36"/>
    </w:rPr>
  </w:style>
  <w:style w:type="character" w:customStyle="1" w:styleId="FooterChar">
    <w:name w:val="Footer Char"/>
    <w:basedOn w:val="DefaultParagraphFont"/>
    <w:link w:val="Footer"/>
    <w:uiPriority w:val="99"/>
    <w:rPr>
      <w:b/>
      <w:sz w:val="36"/>
    </w:rPr>
  </w:style>
  <w:style w:type="table" w:styleId="TableGrid">
    <w:name w:val="Table Grid"/>
    <w:basedOn w:val="TableNormal"/>
    <w:uiPriority w:val="39"/>
    <w:rsid w:val="002D0740"/>
    <w:pPr>
      <w:spacing w:after="0" w:line="240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22"/>
      <w:szCs w:val="18"/>
    </w:rPr>
  </w:style>
  <w:style w:type="character" w:styleId="Emphasis">
    <w:name w:val="Emphasis"/>
    <w:basedOn w:val="DefaultParagraphFont"/>
    <w:uiPriority w:val="20"/>
    <w:semiHidden/>
    <w:unhideWhenUsed/>
    <w:qFormat/>
    <w:rPr>
      <w:i/>
      <w:iCs/>
      <w:caps/>
      <w:smallCaps w:val="0"/>
      <w:color w:val="3A3A3A" w:themeColor="text2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Cs/>
      <w:caps/>
      <w:smallCaps w:val="0"/>
      <w:color w:val="3A3A3A" w:themeColor="text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562241" w:themeColor="accent1"/>
        <w:bottom w:val="single" w:sz="4" w:space="10" w:color="562241" w:themeColor="accent1"/>
      </w:pBdr>
      <w:spacing w:before="360" w:after="360"/>
      <w:ind w:left="864" w:right="864"/>
      <w:jc w:val="center"/>
    </w:pPr>
    <w:rPr>
      <w:b/>
      <w:i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sz w:val="3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00"/>
      <w:ind w:left="864" w:right="864"/>
      <w:jc w:val="center"/>
    </w:pPr>
    <w:rPr>
      <w:iCs/>
      <w:sz w:val="36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Cs/>
      <w:sz w:val="36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color w:val="3A3A3A" w:themeColor="text2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3A3A3A" w:themeColor="text2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i/>
      <w:caps/>
      <w:smallCaps w:val="0"/>
      <w:color w:val="3A3A3A" w:themeColor="text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i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i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b/>
      <w:i/>
      <w:iCs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sz w:val="24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sz w:val="24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%7b16B2C048-D0A4-FD46-8FDE-D42C47DE2AFA%7dtf50002026.dotx" TargetMode="External"/></Relationships>
</file>

<file path=word/theme/theme1.xml><?xml version="1.0" encoding="utf-8"?>
<a:theme xmlns:a="http://schemas.openxmlformats.org/drawingml/2006/main" name="Office Theme">
  <a:themeElements>
    <a:clrScheme name="TF100002026">
      <a:dk1>
        <a:sysClr val="windowText" lastClr="000000"/>
      </a:dk1>
      <a:lt1>
        <a:sysClr val="window" lastClr="FFFFFF"/>
      </a:lt1>
      <a:dk2>
        <a:srgbClr val="3A3A3A"/>
      </a:dk2>
      <a:lt2>
        <a:srgbClr val="F4F4F3"/>
      </a:lt2>
      <a:accent1>
        <a:srgbClr val="562241"/>
      </a:accent1>
      <a:accent2>
        <a:srgbClr val="CCC44F"/>
      </a:accent2>
      <a:accent3>
        <a:srgbClr val="568F59"/>
      </a:accent3>
      <a:accent4>
        <a:srgbClr val="806B50"/>
      </a:accent4>
      <a:accent5>
        <a:srgbClr val="408296"/>
      </a:accent5>
      <a:accent6>
        <a:srgbClr val="A34240"/>
      </a:accent6>
      <a:hlink>
        <a:srgbClr val="36A3B8"/>
      </a:hlink>
      <a:folHlink>
        <a:srgbClr val="805273"/>
      </a:folHlink>
    </a:clrScheme>
    <a:fontScheme name="Cambria">
      <a:majorFont>
        <a:latin typeface="Cambria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%7b16B2C048-D0A4-FD46-8FDE-D42C47DE2AFA%7dtf50002026.dotx</Template>
  <TotalTime>2</TotalTime>
  <Pages>1</Pages>
  <Words>136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Dragon Force</dc:creator>
  <cp:keywords/>
  <dc:description/>
  <cp:lastModifiedBy>Hummel Fabian</cp:lastModifiedBy>
  <cp:revision>16</cp:revision>
  <dcterms:created xsi:type="dcterms:W3CDTF">2026-07-22T21:45:00Z</dcterms:created>
  <dcterms:modified xsi:type="dcterms:W3CDTF">2026-07-28T18:07:00Z</dcterms:modified>
</cp:coreProperties>
</file>